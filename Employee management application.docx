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5E86A" w14:textId="77777777" w:rsidR="00B50FF3" w:rsidRDefault="00B50FF3" w:rsidP="00B50FF3">
      <w:pPr>
        <w:pStyle w:val="Heading1"/>
        <w:jc w:val="center"/>
      </w:pPr>
    </w:p>
    <w:p w14:paraId="21C1FEBB" w14:textId="77777777" w:rsidR="00B50FF3" w:rsidRDefault="00B50FF3" w:rsidP="00B50FF3">
      <w:pPr>
        <w:pStyle w:val="Heading1"/>
        <w:jc w:val="center"/>
      </w:pPr>
    </w:p>
    <w:p w14:paraId="2A5605B4" w14:textId="77777777" w:rsidR="00B50FF3" w:rsidRDefault="00B50FF3" w:rsidP="00B50FF3">
      <w:pPr>
        <w:pStyle w:val="Heading1"/>
        <w:jc w:val="center"/>
      </w:pPr>
    </w:p>
    <w:p w14:paraId="5F2C1509" w14:textId="111371E2" w:rsidR="00AF51EF" w:rsidRPr="00AF51EF" w:rsidRDefault="00AF51EF" w:rsidP="00AF51EF">
      <w:pPr>
        <w:jc w:val="center"/>
        <w:rPr>
          <w:b/>
          <w:bCs/>
          <w:color w:val="4472C4" w:themeColor="accent1"/>
          <w:sz w:val="36"/>
          <w:szCs w:val="36"/>
        </w:rPr>
      </w:pPr>
      <w:r w:rsidRPr="00AF51EF">
        <w:rPr>
          <w:b/>
          <w:bCs/>
          <w:color w:val="4472C4" w:themeColor="accent1"/>
          <w:sz w:val="36"/>
          <w:szCs w:val="36"/>
        </w:rPr>
        <w:t>Employee management application</w:t>
      </w:r>
    </w:p>
    <w:p w14:paraId="5C5C5A21" w14:textId="598BB1AD" w:rsidR="00B50FF3" w:rsidRDefault="00B50FF3" w:rsidP="00B50FF3">
      <w:pPr>
        <w:jc w:val="center"/>
      </w:pPr>
      <w:r>
        <w:t>Name of the University</w:t>
      </w:r>
    </w:p>
    <w:p w14:paraId="5DFA91AF" w14:textId="77777777" w:rsidR="00B50FF3" w:rsidRDefault="00B50FF3" w:rsidP="00B50FF3">
      <w:pPr>
        <w:jc w:val="center"/>
      </w:pPr>
      <w:r>
        <w:t>Name of the Student</w:t>
      </w:r>
    </w:p>
    <w:p w14:paraId="70B3BD6A" w14:textId="77777777" w:rsidR="00B50FF3" w:rsidRDefault="00B50FF3">
      <w:pPr>
        <w:spacing w:line="259" w:lineRule="auto"/>
        <w:ind w:firstLine="0"/>
        <w:jc w:val="left"/>
      </w:pPr>
      <w:r>
        <w:br w:type="page"/>
      </w:r>
    </w:p>
    <w:p w14:paraId="7352F0E1" w14:textId="05F03438" w:rsidR="00377FEB" w:rsidRDefault="00377FEB" w:rsidP="00377FEB">
      <w:pPr>
        <w:pStyle w:val="Heading2"/>
      </w:pPr>
      <w:r>
        <w:lastRenderedPageBreak/>
        <w:t xml:space="preserve">Objective and Development of the android application </w:t>
      </w:r>
    </w:p>
    <w:p w14:paraId="5E6202CA" w14:textId="77777777" w:rsidR="00AF51EF" w:rsidRPr="0045712A" w:rsidRDefault="00AF51EF" w:rsidP="00AF51EF">
      <w:pPr>
        <w:rPr>
          <w:color w:val="70AD47" w:themeColor="accent6"/>
        </w:rPr>
      </w:pPr>
      <w:r w:rsidRPr="0045712A">
        <w:rPr>
          <w:color w:val="70AD47" w:themeColor="accent6"/>
        </w:rPr>
        <w:t xml:space="preserve">For any organization the most important resources to achieve its goals and objectives. The employees are the foundation of any organization thusly their administration assumes a genuine part pick the progress of a partnership. The staggering rise of technology made ready for simpler admittance to data that prompts expanded creation, proficiency, and unwavering quality in order to have better employee management that consequently leads to efficient achievement of some specific strategic goals.  In this project, it is planned to develop an app that helps in easier tracking of the employee shifts so that the services or production deliveries can be easily optimized and tracked. </w:t>
      </w:r>
    </w:p>
    <w:p w14:paraId="7F186A8E" w14:textId="569CD45C" w:rsidR="00377FEB" w:rsidRPr="00AF51EF" w:rsidRDefault="00AF51EF" w:rsidP="00AF51EF">
      <w:pPr>
        <w:rPr>
          <w:color w:val="70AD47" w:themeColor="accent6"/>
        </w:rPr>
      </w:pPr>
      <w:r w:rsidRPr="00AF51EF">
        <w:rPr>
          <w:color w:val="70AD47" w:themeColor="accent6"/>
        </w:rPr>
        <w:t xml:space="preserve">The path of </w:t>
      </w:r>
      <w:r w:rsidRPr="00AF51EF">
        <w:rPr>
          <w:color w:val="70AD47" w:themeColor="accent6"/>
        </w:rPr>
        <w:t>develop</w:t>
      </w:r>
      <w:r w:rsidRPr="00AF51EF">
        <w:rPr>
          <w:color w:val="70AD47" w:themeColor="accent6"/>
        </w:rPr>
        <w:t xml:space="preserve">ing </w:t>
      </w:r>
      <w:r w:rsidRPr="00AF51EF">
        <w:rPr>
          <w:color w:val="70AD47" w:themeColor="accent6"/>
        </w:rPr>
        <w:t>such sort of frameworks</w:t>
      </w:r>
      <w:r w:rsidRPr="00AF51EF">
        <w:rPr>
          <w:color w:val="70AD47" w:themeColor="accent6"/>
        </w:rPr>
        <w:t xml:space="preserve"> or application is not easy one</w:t>
      </w:r>
      <w:r w:rsidRPr="00AF51EF">
        <w:rPr>
          <w:color w:val="70AD47" w:themeColor="accent6"/>
        </w:rPr>
        <w:t>. It includes a</w:t>
      </w:r>
      <w:r w:rsidRPr="00AF51EF">
        <w:rPr>
          <w:color w:val="70AD47" w:themeColor="accent6"/>
        </w:rPr>
        <w:t xml:space="preserve"> </w:t>
      </w:r>
      <w:r w:rsidRPr="00AF51EF">
        <w:rPr>
          <w:color w:val="70AD47" w:themeColor="accent6"/>
        </w:rPr>
        <w:t>common improvement of utilization program and data</w:t>
      </w:r>
      <w:r w:rsidRPr="00AF51EF">
        <w:rPr>
          <w:color w:val="70AD47" w:themeColor="accent6"/>
        </w:rPr>
        <w:t>bases</w:t>
      </w:r>
      <w:r w:rsidRPr="00AF51EF">
        <w:rPr>
          <w:color w:val="70AD47" w:themeColor="accent6"/>
        </w:rPr>
        <w:t>. The application program is</w:t>
      </w:r>
      <w:r w:rsidRPr="00AF51EF">
        <w:rPr>
          <w:color w:val="70AD47" w:themeColor="accent6"/>
        </w:rPr>
        <w:t xml:space="preserve"> </w:t>
      </w:r>
      <w:r w:rsidRPr="00AF51EF">
        <w:rPr>
          <w:color w:val="70AD47" w:themeColor="accent6"/>
        </w:rPr>
        <w:t>as a matter of fact the scaffold between the clients and the information base, where the information is put away. Hence,</w:t>
      </w:r>
      <w:r w:rsidRPr="00AF51EF">
        <w:rPr>
          <w:color w:val="70AD47" w:themeColor="accent6"/>
        </w:rPr>
        <w:t xml:space="preserve"> </w:t>
      </w:r>
      <w:r w:rsidRPr="00AF51EF">
        <w:rPr>
          <w:color w:val="70AD47" w:themeColor="accent6"/>
        </w:rPr>
        <w:t xml:space="preserve">the </w:t>
      </w:r>
      <w:r w:rsidRPr="00AF51EF">
        <w:rPr>
          <w:color w:val="70AD47" w:themeColor="accent6"/>
        </w:rPr>
        <w:t>all-around</w:t>
      </w:r>
      <w:r w:rsidRPr="00AF51EF">
        <w:rPr>
          <w:color w:val="70AD47" w:themeColor="accent6"/>
        </w:rPr>
        <w:t xml:space="preserve"> created application program and information base are vital for the</w:t>
      </w:r>
      <w:r w:rsidRPr="00AF51EF">
        <w:rPr>
          <w:color w:val="70AD47" w:themeColor="accent6"/>
        </w:rPr>
        <w:t xml:space="preserve"> </w:t>
      </w:r>
      <w:r w:rsidRPr="00AF51EF">
        <w:rPr>
          <w:color w:val="70AD47" w:themeColor="accent6"/>
        </w:rPr>
        <w:t>unwavering quality, adaptability and usefulness of the framework.</w:t>
      </w:r>
    </w:p>
    <w:p w14:paraId="2245B8AD" w14:textId="18DD7B59" w:rsidR="009F4048" w:rsidRPr="00AF51EF" w:rsidRDefault="009F4048" w:rsidP="009F4048">
      <w:pPr>
        <w:rPr>
          <w:color w:val="70AD47" w:themeColor="accent6"/>
        </w:rPr>
      </w:pPr>
      <w:r w:rsidRPr="009F4048">
        <w:rPr>
          <w:color w:val="70AD47" w:themeColor="accent6"/>
        </w:rPr>
        <w:t xml:space="preserve">As the central management of the employees has one of the requirements for the organization therefore through the central </w:t>
      </w:r>
      <w:r w:rsidR="00D20426" w:rsidRPr="009F4048">
        <w:rPr>
          <w:color w:val="70AD47" w:themeColor="accent6"/>
        </w:rPr>
        <w:t>authentication</w:t>
      </w:r>
      <w:r w:rsidRPr="009F4048">
        <w:rPr>
          <w:color w:val="70AD47" w:themeColor="accent6"/>
        </w:rPr>
        <w:t xml:space="preserve"> can be used for the same and store the data in a centralized database to make it available to the mangers</w:t>
      </w:r>
      <w:r w:rsidR="00D20426" w:rsidRPr="009F4048">
        <w:rPr>
          <w:color w:val="70AD47" w:themeColor="accent6"/>
        </w:rPr>
        <w:t xml:space="preserve">. </w:t>
      </w:r>
      <w:r w:rsidRPr="009F4048">
        <w:rPr>
          <w:color w:val="70AD47" w:themeColor="accent6"/>
        </w:rPr>
        <w:t xml:space="preserve"> The IDE used in the development of the app </w:t>
      </w:r>
      <w:r w:rsidR="00D20426" w:rsidRPr="009F4048">
        <w:rPr>
          <w:color w:val="70AD47" w:themeColor="accent6"/>
        </w:rPr>
        <w:t>is android studio</w:t>
      </w:r>
      <w:r w:rsidRPr="009F4048">
        <w:rPr>
          <w:color w:val="70AD47" w:themeColor="accent6"/>
        </w:rPr>
        <w:t xml:space="preserve"> that provides user interface design tools as well as logic implementation space for the app</w:t>
      </w:r>
      <w:r w:rsidR="00D20426" w:rsidRPr="00AF51EF">
        <w:rPr>
          <w:color w:val="70AD47" w:themeColor="accent6"/>
        </w:rPr>
        <w:t xml:space="preserve">. </w:t>
      </w:r>
      <w:r w:rsidRPr="00AF51EF">
        <w:rPr>
          <w:color w:val="70AD47" w:themeColor="accent6"/>
        </w:rPr>
        <w:t>The entire</w:t>
      </w:r>
      <w:r w:rsidRPr="00AF51EF">
        <w:rPr>
          <w:color w:val="70AD47" w:themeColor="accent6"/>
        </w:rPr>
        <w:t xml:space="preserve"> application</w:t>
      </w:r>
      <w:r w:rsidRPr="00AF51EF">
        <w:rPr>
          <w:color w:val="70AD47" w:themeColor="accent6"/>
        </w:rPr>
        <w:t xml:space="preserve"> framework has two kinds of </w:t>
      </w:r>
      <w:r w:rsidRPr="00AF51EF">
        <w:rPr>
          <w:color w:val="70AD47" w:themeColor="accent6"/>
        </w:rPr>
        <w:t>users</w:t>
      </w:r>
      <w:r w:rsidRPr="00AF51EF">
        <w:rPr>
          <w:color w:val="70AD47" w:themeColor="accent6"/>
        </w:rPr>
        <w:t xml:space="preserve"> one </w:t>
      </w:r>
      <w:r w:rsidRPr="00AF51EF">
        <w:rPr>
          <w:color w:val="70AD47" w:themeColor="accent6"/>
        </w:rPr>
        <w:t>is managers</w:t>
      </w:r>
      <w:r w:rsidR="00AF51EF" w:rsidRPr="00AF51EF">
        <w:rPr>
          <w:color w:val="70AD47" w:themeColor="accent6"/>
        </w:rPr>
        <w:t xml:space="preserve"> as administrator</w:t>
      </w:r>
      <w:r w:rsidRPr="00AF51EF">
        <w:rPr>
          <w:color w:val="70AD47" w:themeColor="accent6"/>
        </w:rPr>
        <w:t xml:space="preserve">, another is </w:t>
      </w:r>
      <w:r w:rsidR="00AF51EF" w:rsidRPr="00AF51EF">
        <w:rPr>
          <w:color w:val="70AD47" w:themeColor="accent6"/>
        </w:rPr>
        <w:t xml:space="preserve">an employee </w:t>
      </w:r>
      <w:r w:rsidRPr="00AF51EF">
        <w:rPr>
          <w:color w:val="70AD47" w:themeColor="accent6"/>
        </w:rPr>
        <w:t xml:space="preserve">as a client. Be that as it may, a worker </w:t>
      </w:r>
      <w:r w:rsidR="00AF51EF" w:rsidRPr="00AF51EF">
        <w:rPr>
          <w:color w:val="70AD47" w:themeColor="accent6"/>
        </w:rPr>
        <w:t>cannot</w:t>
      </w:r>
      <w:r w:rsidRPr="00AF51EF">
        <w:rPr>
          <w:color w:val="70AD47" w:themeColor="accent6"/>
        </w:rPr>
        <w:t xml:space="preserve"> enlist until he/she has been added by the administrator in his/her association under representatives list.</w:t>
      </w:r>
    </w:p>
    <w:p w14:paraId="67CA9192" w14:textId="77777777" w:rsidR="009F4048" w:rsidRPr="00AF51EF" w:rsidRDefault="009F4048" w:rsidP="009F4048">
      <w:pPr>
        <w:rPr>
          <w:color w:val="70AD47" w:themeColor="accent6"/>
        </w:rPr>
      </w:pPr>
      <w:r w:rsidRPr="00AF51EF">
        <w:rPr>
          <w:color w:val="70AD47" w:themeColor="accent6"/>
        </w:rPr>
        <w:t xml:space="preserve">It has been uncommonly planned to such an extent that the greater part of the control of information is with administrator, representatives can refresh on private subtleties, else </w:t>
      </w:r>
      <w:r w:rsidRPr="00AF51EF">
        <w:rPr>
          <w:color w:val="70AD47" w:themeColor="accent6"/>
        </w:rPr>
        <w:lastRenderedPageBreak/>
        <w:t>everything should be possible by administrator as it were. To compute the compensation of every representative and everyday participation. This framework was grown with the end goal that it very well may be utilized by little associations too. It's less expensive than different frameworks and assists limited scope enterprises with dealing with their workers.</w:t>
      </w:r>
    </w:p>
    <w:p w14:paraId="7301018D" w14:textId="24127C2D" w:rsidR="009F4048" w:rsidRPr="00AF51EF" w:rsidRDefault="009F4048" w:rsidP="009F4048">
      <w:pPr>
        <w:rPr>
          <w:color w:val="70AD47" w:themeColor="accent6"/>
        </w:rPr>
      </w:pPr>
      <w:r w:rsidRPr="00AF51EF">
        <w:rPr>
          <w:color w:val="70AD47" w:themeColor="accent6"/>
        </w:rPr>
        <w:t>The particular information of representatives can be seen by just the top of the association or administrator of the product. Along these lines, it is safer to have a worker the board framework in an affiliation, tremendous or little, than have monetary equilibrium information lying in some bureau which has a gamble of getting lost and, surprisingly, cheated. This can ensure secrecy, proficiency, exactness, accessibility, refreshes on time-bound data and so on</w:t>
      </w:r>
      <w:r w:rsidR="00AF51EF" w:rsidRPr="00AF51EF">
        <w:rPr>
          <w:color w:val="70AD47" w:themeColor="accent6"/>
        </w:rPr>
        <w:t xml:space="preserve">. </w:t>
      </w:r>
    </w:p>
    <w:p w14:paraId="7C739D14" w14:textId="59E6ED1F" w:rsidR="00D20426" w:rsidRDefault="005C18ED" w:rsidP="005C18ED">
      <w:pPr>
        <w:pStyle w:val="Heading2"/>
      </w:pPr>
      <w:r>
        <w:t>Use of</w:t>
      </w:r>
      <w:r w:rsidR="00D20426">
        <w:t xml:space="preserve"> </w:t>
      </w:r>
      <w:r>
        <w:t xml:space="preserve">different tools to develop the specific functionalities </w:t>
      </w:r>
    </w:p>
    <w:p w14:paraId="0B239C4D" w14:textId="54F70191" w:rsidR="005C18ED" w:rsidRDefault="006913DE" w:rsidP="005C18ED">
      <w:pPr>
        <w:rPr>
          <w:color w:val="70AD47" w:themeColor="accent6"/>
        </w:rPr>
      </w:pPr>
      <w:r>
        <w:t xml:space="preserve"> </w:t>
      </w:r>
      <w:r w:rsidRPr="003B0C95">
        <w:rPr>
          <w:color w:val="70AD47" w:themeColor="accent6"/>
        </w:rPr>
        <w:t xml:space="preserve">In order to get the shifts and request for the same the calendar view is used in the app activity.  </w:t>
      </w:r>
      <w:r w:rsidRPr="003B0C95">
        <w:rPr>
          <w:color w:val="70AD47" w:themeColor="accent6"/>
        </w:rPr>
        <w:t>In Android</w:t>
      </w:r>
      <w:r w:rsidRPr="003B0C95">
        <w:rPr>
          <w:color w:val="70AD47" w:themeColor="accent6"/>
        </w:rPr>
        <w:t xml:space="preserve"> operating system the </w:t>
      </w:r>
      <w:r w:rsidRPr="003B0C95">
        <w:rPr>
          <w:color w:val="70AD47" w:themeColor="accent6"/>
        </w:rPr>
        <w:t xml:space="preserve">Calendar View widget </w:t>
      </w:r>
      <w:r w:rsidRPr="003B0C95">
        <w:rPr>
          <w:color w:val="70AD47" w:themeColor="accent6"/>
        </w:rPr>
        <w:t xml:space="preserve">was introduced </w:t>
      </w:r>
      <w:r w:rsidRPr="003B0C95">
        <w:rPr>
          <w:color w:val="70AD47" w:themeColor="accent6"/>
        </w:rPr>
        <w:t>in</w:t>
      </w:r>
      <w:r w:rsidRPr="003B0C95">
        <w:rPr>
          <w:color w:val="70AD47" w:themeColor="accent6"/>
        </w:rPr>
        <w:t xml:space="preserve"> </w:t>
      </w:r>
      <w:r w:rsidRPr="003B0C95">
        <w:rPr>
          <w:color w:val="70AD47" w:themeColor="accent6"/>
        </w:rPr>
        <w:t>Android version 3.0</w:t>
      </w:r>
      <w:r w:rsidRPr="003B0C95">
        <w:rPr>
          <w:color w:val="70AD47" w:themeColor="accent6"/>
        </w:rPr>
        <w:t xml:space="preserve"> or A</w:t>
      </w:r>
      <w:r w:rsidRPr="003B0C95">
        <w:rPr>
          <w:color w:val="70AD47" w:themeColor="accent6"/>
        </w:rPr>
        <w:t>PI level 11</w:t>
      </w:r>
      <w:r w:rsidRPr="003B0C95">
        <w:rPr>
          <w:color w:val="70AD47" w:themeColor="accent6"/>
        </w:rPr>
        <w:t xml:space="preserve">.  </w:t>
      </w:r>
      <w:r w:rsidR="003B0C95" w:rsidRPr="003B0C95">
        <w:rPr>
          <w:color w:val="70AD47" w:themeColor="accent6"/>
        </w:rPr>
        <w:t>Thus, it</w:t>
      </w:r>
      <w:r w:rsidRPr="003B0C95">
        <w:rPr>
          <w:color w:val="70AD47" w:themeColor="accent6"/>
        </w:rPr>
        <w:t xml:space="preserve"> can be stated that </w:t>
      </w:r>
      <w:r w:rsidRPr="003B0C95">
        <w:rPr>
          <w:color w:val="70AD47" w:themeColor="accent6"/>
        </w:rPr>
        <w:t>this</w:t>
      </w:r>
      <w:r w:rsidRPr="003B0C95">
        <w:rPr>
          <w:color w:val="70AD47" w:themeColor="accent6"/>
        </w:rPr>
        <w:t xml:space="preserve"> feature of the app as well as </w:t>
      </w:r>
      <w:r w:rsidR="003B0C95" w:rsidRPr="003B0C95">
        <w:rPr>
          <w:color w:val="70AD47" w:themeColor="accent6"/>
        </w:rPr>
        <w:t>the view will</w:t>
      </w:r>
      <w:r w:rsidRPr="003B0C95">
        <w:rPr>
          <w:color w:val="70AD47" w:themeColor="accent6"/>
        </w:rPr>
        <w:t xml:space="preserve"> be only </w:t>
      </w:r>
      <w:r w:rsidR="003B0C95" w:rsidRPr="003B0C95">
        <w:rPr>
          <w:color w:val="70AD47" w:themeColor="accent6"/>
        </w:rPr>
        <w:t>supported for</w:t>
      </w:r>
      <w:r w:rsidRPr="003B0C95">
        <w:rPr>
          <w:color w:val="70AD47" w:themeColor="accent6"/>
        </w:rPr>
        <w:t xml:space="preserve"> the users whose devices</w:t>
      </w:r>
      <w:r w:rsidR="003B0C95" w:rsidRPr="003B0C95">
        <w:rPr>
          <w:color w:val="70AD47" w:themeColor="accent6"/>
        </w:rPr>
        <w:t xml:space="preserve"> which </w:t>
      </w:r>
      <w:r w:rsidRPr="003B0C95">
        <w:rPr>
          <w:color w:val="70AD47" w:themeColor="accent6"/>
        </w:rPr>
        <w:t>are running on Android 3.0</w:t>
      </w:r>
      <w:r w:rsidR="003B0C95" w:rsidRPr="003B0C95">
        <w:rPr>
          <w:color w:val="70AD47" w:themeColor="accent6"/>
        </w:rPr>
        <w:t xml:space="preserve"> or higher</w:t>
      </w:r>
      <w:r w:rsidRPr="003B0C95">
        <w:rPr>
          <w:color w:val="70AD47" w:themeColor="accent6"/>
        </w:rPr>
        <w:t xml:space="preserve"> version. </w:t>
      </w:r>
      <w:r w:rsidR="003B0C95" w:rsidRPr="003B0C95">
        <w:rPr>
          <w:color w:val="70AD47" w:themeColor="accent6"/>
        </w:rPr>
        <w:t xml:space="preserve"> When added to an empty activity then it can help in displaying</w:t>
      </w:r>
      <w:r w:rsidRPr="003B0C95">
        <w:rPr>
          <w:color w:val="70AD47" w:themeColor="accent6"/>
        </w:rPr>
        <w:t xml:space="preserve"> and selecting dates.</w:t>
      </w:r>
    </w:p>
    <w:p w14:paraId="2303EBD3" w14:textId="6151D6CC" w:rsidR="003B0C95" w:rsidRPr="00294AEE" w:rsidRDefault="003B0C95" w:rsidP="00294AEE">
      <w:pPr>
        <w:rPr>
          <w:color w:val="70AD47" w:themeColor="accent6"/>
        </w:rPr>
      </w:pPr>
      <w:r w:rsidRPr="00294AEE">
        <w:rPr>
          <w:color w:val="70AD47" w:themeColor="accent6"/>
        </w:rPr>
        <w:t xml:space="preserve"> In this calendar </w:t>
      </w:r>
      <w:r w:rsidR="00735737" w:rsidRPr="00294AEE">
        <w:rPr>
          <w:color w:val="70AD47" w:themeColor="accent6"/>
        </w:rPr>
        <w:t>view supported</w:t>
      </w:r>
      <w:r w:rsidRPr="00294AEE">
        <w:rPr>
          <w:color w:val="70AD47" w:themeColor="accent6"/>
        </w:rPr>
        <w:t xml:space="preserve"> range of dates</w:t>
      </w:r>
      <w:r w:rsidRPr="00294AEE">
        <w:rPr>
          <w:color w:val="70AD47" w:themeColor="accent6"/>
        </w:rPr>
        <w:t xml:space="preserve"> can be</w:t>
      </w:r>
      <w:r w:rsidRPr="00294AEE">
        <w:rPr>
          <w:color w:val="70AD47" w:themeColor="accent6"/>
        </w:rPr>
        <w:t xml:space="preserve"> configur</w:t>
      </w:r>
      <w:r w:rsidR="00735737" w:rsidRPr="00294AEE">
        <w:rPr>
          <w:color w:val="70AD47" w:themeColor="accent6"/>
        </w:rPr>
        <w:t>ed to restrict the view</w:t>
      </w:r>
      <w:r w:rsidRPr="00294AEE">
        <w:rPr>
          <w:color w:val="70AD47" w:themeColor="accent6"/>
        </w:rPr>
        <w:t>. User</w:t>
      </w:r>
      <w:r w:rsidR="00735737" w:rsidRPr="00294AEE">
        <w:rPr>
          <w:color w:val="70AD47" w:themeColor="accent6"/>
        </w:rPr>
        <w:t xml:space="preserve"> will be able to select</w:t>
      </w:r>
      <w:r w:rsidRPr="00294AEE">
        <w:rPr>
          <w:color w:val="70AD47" w:themeColor="accent6"/>
        </w:rPr>
        <w:t xml:space="preserve"> a date by clicking on it </w:t>
      </w:r>
      <w:r w:rsidR="00735737" w:rsidRPr="00294AEE">
        <w:rPr>
          <w:color w:val="70AD47" w:themeColor="accent6"/>
        </w:rPr>
        <w:t xml:space="preserve">as well it can be made </w:t>
      </w:r>
      <w:r w:rsidRPr="00294AEE">
        <w:rPr>
          <w:color w:val="70AD47" w:themeColor="accent6"/>
        </w:rPr>
        <w:t>scroll</w:t>
      </w:r>
      <w:r w:rsidR="00735737" w:rsidRPr="00294AEE">
        <w:rPr>
          <w:color w:val="70AD47" w:themeColor="accent6"/>
        </w:rPr>
        <w:t xml:space="preserve">able. </w:t>
      </w:r>
      <w:r w:rsidR="00757DDF" w:rsidRPr="00294AEE">
        <w:rPr>
          <w:color w:val="70AD47" w:themeColor="accent6"/>
        </w:rPr>
        <w:t xml:space="preserve"> It </w:t>
      </w:r>
      <w:r w:rsidR="00F95B91" w:rsidRPr="00294AEE">
        <w:rPr>
          <w:color w:val="70AD47" w:themeColor="accent6"/>
        </w:rPr>
        <w:t>is also</w:t>
      </w:r>
      <w:r w:rsidR="00757DDF" w:rsidRPr="00294AEE">
        <w:rPr>
          <w:color w:val="70AD47" w:themeColor="accent6"/>
        </w:rPr>
        <w:t xml:space="preserve"> possible </w:t>
      </w:r>
      <w:r w:rsidR="00F95B91" w:rsidRPr="00294AEE">
        <w:rPr>
          <w:color w:val="70AD47" w:themeColor="accent6"/>
        </w:rPr>
        <w:t>to set</w:t>
      </w:r>
      <w:r w:rsidRPr="00294AEE">
        <w:rPr>
          <w:color w:val="70AD47" w:themeColor="accent6"/>
        </w:rPr>
        <w:t xml:space="preserve"> minimum and maximum </w:t>
      </w:r>
      <w:r w:rsidR="00F95B91" w:rsidRPr="00294AEE">
        <w:rPr>
          <w:color w:val="70AD47" w:themeColor="accent6"/>
        </w:rPr>
        <w:t>date that</w:t>
      </w:r>
      <w:r w:rsidR="00757DDF" w:rsidRPr="00294AEE">
        <w:rPr>
          <w:color w:val="70AD47" w:themeColor="accent6"/>
        </w:rPr>
        <w:t xml:space="preserve"> can be shown in the view.</w:t>
      </w:r>
    </w:p>
    <w:p w14:paraId="0C6A999F" w14:textId="77777777" w:rsidR="00294AEE" w:rsidRPr="00294AEE" w:rsidRDefault="00F95B91" w:rsidP="00294AEE">
      <w:pPr>
        <w:rPr>
          <w:color w:val="70AD47" w:themeColor="accent6"/>
        </w:rPr>
      </w:pPr>
      <w:r w:rsidRPr="00294AEE">
        <w:rPr>
          <w:color w:val="70AD47" w:themeColor="accent6"/>
        </w:rPr>
        <w:t xml:space="preserve"> In order to store data </w:t>
      </w:r>
      <w:r w:rsidR="00476990" w:rsidRPr="00294AEE">
        <w:rPr>
          <w:color w:val="70AD47" w:themeColor="accent6"/>
        </w:rPr>
        <w:t xml:space="preserve">from the </w:t>
      </w:r>
      <w:r w:rsidR="00CC76D6" w:rsidRPr="00294AEE">
        <w:rPr>
          <w:color w:val="70AD47" w:themeColor="accent6"/>
        </w:rPr>
        <w:t>application the</w:t>
      </w:r>
      <w:r w:rsidR="00476990" w:rsidRPr="00294AEE">
        <w:rPr>
          <w:color w:val="70AD47" w:themeColor="accent6"/>
        </w:rPr>
        <w:t xml:space="preserve"> </w:t>
      </w:r>
      <w:r w:rsidRPr="00294AEE">
        <w:rPr>
          <w:color w:val="70AD47" w:themeColor="accent6"/>
        </w:rPr>
        <w:t>databases</w:t>
      </w:r>
      <w:r w:rsidRPr="00294AEE">
        <w:rPr>
          <w:color w:val="70AD47" w:themeColor="accent6"/>
        </w:rPr>
        <w:t xml:space="preserve"> </w:t>
      </w:r>
      <w:r w:rsidR="00CC76D6" w:rsidRPr="00294AEE">
        <w:rPr>
          <w:color w:val="70AD47" w:themeColor="accent6"/>
        </w:rPr>
        <w:t>used is</w:t>
      </w:r>
      <w:r w:rsidR="00476990" w:rsidRPr="00294AEE">
        <w:rPr>
          <w:color w:val="70AD47" w:themeColor="accent6"/>
        </w:rPr>
        <w:t xml:space="preserve"> c</w:t>
      </w:r>
      <w:r w:rsidRPr="00294AEE">
        <w:rPr>
          <w:color w:val="70AD47" w:themeColor="accent6"/>
        </w:rPr>
        <w:t>loud</w:t>
      </w:r>
      <w:r w:rsidR="00476990" w:rsidRPr="00294AEE">
        <w:rPr>
          <w:color w:val="70AD47" w:themeColor="accent6"/>
        </w:rPr>
        <w:t xml:space="preserve"> based firebase </w:t>
      </w:r>
      <w:r w:rsidR="00CC76D6" w:rsidRPr="00294AEE">
        <w:rPr>
          <w:color w:val="70AD47" w:themeColor="accent6"/>
        </w:rPr>
        <w:t>database provided</w:t>
      </w:r>
      <w:r w:rsidR="00476990" w:rsidRPr="00294AEE">
        <w:rPr>
          <w:color w:val="70AD47" w:themeColor="accent6"/>
        </w:rPr>
        <w:t xml:space="preserve"> by Google. </w:t>
      </w:r>
      <w:r w:rsidRPr="00294AEE">
        <w:rPr>
          <w:color w:val="70AD47" w:themeColor="accent6"/>
        </w:rPr>
        <w:t xml:space="preserve"> </w:t>
      </w:r>
      <w:r w:rsidR="00CC76D6" w:rsidRPr="00294AEE">
        <w:rPr>
          <w:color w:val="70AD47" w:themeColor="accent6"/>
        </w:rPr>
        <w:t xml:space="preserve">Deciding the database to be used for the is one of the </w:t>
      </w:r>
      <w:r w:rsidRPr="00294AEE">
        <w:rPr>
          <w:color w:val="70AD47" w:themeColor="accent6"/>
        </w:rPr>
        <w:t xml:space="preserve">most </w:t>
      </w:r>
      <w:r w:rsidR="00CC76D6" w:rsidRPr="00294AEE">
        <w:rPr>
          <w:color w:val="70AD47" w:themeColor="accent6"/>
        </w:rPr>
        <w:t xml:space="preserve">challenging one as the stored </w:t>
      </w:r>
      <w:r w:rsidRPr="00294AEE">
        <w:rPr>
          <w:color w:val="70AD47" w:themeColor="accent6"/>
        </w:rPr>
        <w:t xml:space="preserve">data should be </w:t>
      </w:r>
      <w:r w:rsidR="00CC76D6" w:rsidRPr="00294AEE">
        <w:rPr>
          <w:color w:val="70AD47" w:themeColor="accent6"/>
        </w:rPr>
        <w:t xml:space="preserve">easily accessible as well secured and not mixed </w:t>
      </w:r>
      <w:r w:rsidR="00CC76D6" w:rsidRPr="00294AEE">
        <w:rPr>
          <w:color w:val="70AD47" w:themeColor="accent6"/>
        </w:rPr>
        <w:lastRenderedPageBreak/>
        <w:t>up. As we needed to ensure that there</w:t>
      </w:r>
      <w:r w:rsidR="00C93D2C" w:rsidRPr="00294AEE">
        <w:rPr>
          <w:color w:val="70AD47" w:themeColor="accent6"/>
        </w:rPr>
        <w:t xml:space="preserve"> will be </w:t>
      </w:r>
      <w:r w:rsidRPr="00294AEE">
        <w:rPr>
          <w:color w:val="70AD47" w:themeColor="accent6"/>
        </w:rPr>
        <w:t xml:space="preserve">high risk of getting </w:t>
      </w:r>
      <w:r w:rsidR="00C93D2C" w:rsidRPr="00294AEE">
        <w:rPr>
          <w:color w:val="70AD47" w:themeColor="accent6"/>
        </w:rPr>
        <w:t xml:space="preserve">duplicate </w:t>
      </w:r>
      <w:r w:rsidRPr="00294AEE">
        <w:rPr>
          <w:color w:val="70AD47" w:themeColor="accent6"/>
        </w:rPr>
        <w:t>data stored</w:t>
      </w:r>
      <w:r w:rsidR="00C93D2C" w:rsidRPr="00294AEE">
        <w:rPr>
          <w:color w:val="70AD47" w:themeColor="accent6"/>
        </w:rPr>
        <w:t xml:space="preserve"> in the database which can be used a</w:t>
      </w:r>
      <w:r w:rsidRPr="00294AEE">
        <w:rPr>
          <w:color w:val="70AD47" w:themeColor="accent6"/>
        </w:rPr>
        <w:t xml:space="preserve">t multiple </w:t>
      </w:r>
      <w:r w:rsidR="00C93D2C" w:rsidRPr="00294AEE">
        <w:rPr>
          <w:color w:val="70AD47" w:themeColor="accent6"/>
        </w:rPr>
        <w:t xml:space="preserve">activities or tasks. </w:t>
      </w:r>
    </w:p>
    <w:p w14:paraId="6772D6FF" w14:textId="40370E66" w:rsidR="00F95B91" w:rsidRDefault="00294AEE" w:rsidP="00294AEE">
      <w:pPr>
        <w:rPr>
          <w:color w:val="70AD47" w:themeColor="accent6"/>
        </w:rPr>
      </w:pPr>
      <w:r w:rsidRPr="00294AEE">
        <w:rPr>
          <w:color w:val="70AD47" w:themeColor="accent6"/>
        </w:rPr>
        <w:t>Furthermore, with</w:t>
      </w:r>
      <w:r w:rsidR="00C93D2C" w:rsidRPr="00294AEE">
        <w:rPr>
          <w:color w:val="70AD47" w:themeColor="accent6"/>
        </w:rPr>
        <w:t xml:space="preserve"> the </w:t>
      </w:r>
      <w:r w:rsidRPr="00294AEE">
        <w:rPr>
          <w:color w:val="70AD47" w:themeColor="accent6"/>
        </w:rPr>
        <w:t>cloud-based</w:t>
      </w:r>
      <w:r w:rsidR="00713000" w:rsidRPr="00294AEE">
        <w:rPr>
          <w:color w:val="70AD47" w:themeColor="accent6"/>
        </w:rPr>
        <w:t xml:space="preserve"> accessibility </w:t>
      </w:r>
      <w:r w:rsidRPr="00294AEE">
        <w:rPr>
          <w:color w:val="70AD47" w:themeColor="accent6"/>
        </w:rPr>
        <w:t>too one</w:t>
      </w:r>
      <w:r w:rsidR="00713000" w:rsidRPr="00294AEE">
        <w:rPr>
          <w:color w:val="70AD47" w:themeColor="accent6"/>
        </w:rPr>
        <w:t xml:space="preserve"> major dependency </w:t>
      </w:r>
      <w:r w:rsidRPr="00294AEE">
        <w:rPr>
          <w:color w:val="70AD47" w:themeColor="accent6"/>
        </w:rPr>
        <w:t>is internet</w:t>
      </w:r>
      <w:r w:rsidR="0096336C" w:rsidRPr="00294AEE">
        <w:rPr>
          <w:color w:val="70AD47" w:themeColor="accent6"/>
        </w:rPr>
        <w:t xml:space="preserve"> connectivity. With the </w:t>
      </w:r>
      <w:r w:rsidRPr="00294AEE">
        <w:rPr>
          <w:color w:val="70AD47" w:themeColor="accent6"/>
        </w:rPr>
        <w:t>cloud-based</w:t>
      </w:r>
      <w:r w:rsidR="0096336C" w:rsidRPr="00294AEE">
        <w:rPr>
          <w:color w:val="70AD47" w:themeColor="accent6"/>
        </w:rPr>
        <w:t xml:space="preserve"> access it can be stated that </w:t>
      </w:r>
      <w:r w:rsidRPr="00294AEE">
        <w:rPr>
          <w:color w:val="70AD47" w:themeColor="accent6"/>
        </w:rPr>
        <w:t>Realtime</w:t>
      </w:r>
      <w:r w:rsidR="0096336C" w:rsidRPr="00294AEE">
        <w:rPr>
          <w:color w:val="70AD47" w:themeColor="accent6"/>
        </w:rPr>
        <w:t xml:space="preserve"> </w:t>
      </w:r>
      <w:r w:rsidRPr="00294AEE">
        <w:rPr>
          <w:color w:val="70AD47" w:themeColor="accent6"/>
        </w:rPr>
        <w:t xml:space="preserve">updates to the database table will be happening and </w:t>
      </w:r>
      <w:r w:rsidR="00F95B91" w:rsidRPr="00294AEE">
        <w:rPr>
          <w:color w:val="70AD47" w:themeColor="accent6"/>
        </w:rPr>
        <w:t>store</w:t>
      </w:r>
      <w:r w:rsidRPr="00294AEE">
        <w:rPr>
          <w:color w:val="70AD47" w:themeColor="accent6"/>
        </w:rPr>
        <w:t xml:space="preserve">d so that from the admin/manager end the will have clear visibility about the available workforce and their progress for a specific assigned task through the chat functionality. </w:t>
      </w:r>
      <w:r w:rsidR="00F95B91" w:rsidRPr="00294AEE">
        <w:rPr>
          <w:color w:val="70AD47" w:themeColor="accent6"/>
        </w:rPr>
        <w:t xml:space="preserve"> </w:t>
      </w:r>
    </w:p>
    <w:p w14:paraId="1B302F28" w14:textId="228DCBAD" w:rsidR="004A2D01" w:rsidRDefault="004A2D01" w:rsidP="00294AEE">
      <w:pPr>
        <w:rPr>
          <w:color w:val="70AD47" w:themeColor="accent6"/>
        </w:rPr>
      </w:pPr>
    </w:p>
    <w:p w14:paraId="34CB83E4" w14:textId="74329F8A" w:rsidR="004A2D01" w:rsidRDefault="004A2D01" w:rsidP="00294AEE">
      <w:pPr>
        <w:rPr>
          <w:color w:val="70AD47" w:themeColor="accent6"/>
          <w:sz w:val="20"/>
          <w:szCs w:val="20"/>
        </w:rPr>
      </w:pPr>
      <w:r w:rsidRPr="0045712A">
        <w:rPr>
          <w:color w:val="70AD47" w:themeColor="accent6"/>
          <w:sz w:val="20"/>
          <w:szCs w:val="20"/>
        </w:rPr>
        <w:t>After the development of the application, it was tested on AVD   that was configured on the android studio   with the Android OS level 8, and we found that all the features were working as expected an employee is</w:t>
      </w:r>
      <w:r w:rsidRPr="0045712A">
        <w:rPr>
          <w:color w:val="70AD47" w:themeColor="accent6"/>
          <w:sz w:val="20"/>
          <w:szCs w:val="20"/>
        </w:rPr>
        <w:t xml:space="preserve"> able to</w:t>
      </w:r>
      <w:r w:rsidRPr="0045712A">
        <w:rPr>
          <w:color w:val="70AD47" w:themeColor="accent6"/>
          <w:sz w:val="20"/>
          <w:szCs w:val="20"/>
        </w:rPr>
        <w:t xml:space="preserve"> register or login and then they can launch the punch in and punch out activities in order to mark their presence. With the punch out feature the employees can notify their end of shift, after the shift is </w:t>
      </w:r>
      <w:r w:rsidR="00D93373" w:rsidRPr="0045712A">
        <w:rPr>
          <w:color w:val="70AD47" w:themeColor="accent6"/>
          <w:sz w:val="20"/>
          <w:szCs w:val="20"/>
        </w:rPr>
        <w:t>ended, they</w:t>
      </w:r>
      <w:r w:rsidR="00444FF1" w:rsidRPr="0045712A">
        <w:rPr>
          <w:color w:val="70AD47" w:themeColor="accent6"/>
          <w:sz w:val="20"/>
          <w:szCs w:val="20"/>
        </w:rPr>
        <w:t xml:space="preserve"> can find their timeline of working for a specific time in a </w:t>
      </w:r>
      <w:r w:rsidR="00D93373" w:rsidRPr="0045712A">
        <w:rPr>
          <w:color w:val="70AD47" w:themeColor="accent6"/>
          <w:sz w:val="20"/>
          <w:szCs w:val="20"/>
        </w:rPr>
        <w:t>toast prompted in</w:t>
      </w:r>
      <w:r w:rsidR="00444FF1" w:rsidRPr="0045712A">
        <w:rPr>
          <w:color w:val="70AD47" w:themeColor="accent6"/>
          <w:sz w:val="20"/>
          <w:szCs w:val="20"/>
        </w:rPr>
        <w:t xml:space="preserve"> the activity or app screen.  Few of the below points will be considered in order to</w:t>
      </w:r>
      <w:r w:rsidR="00D93373" w:rsidRPr="0045712A">
        <w:rPr>
          <w:color w:val="70AD47" w:themeColor="accent6"/>
          <w:sz w:val="20"/>
          <w:szCs w:val="20"/>
        </w:rPr>
        <w:t xml:space="preserve"> be implemented in the future update to the application managers </w:t>
      </w:r>
      <w:r w:rsidR="00216699" w:rsidRPr="0045712A">
        <w:rPr>
          <w:color w:val="70AD47" w:themeColor="accent6"/>
          <w:sz w:val="20"/>
          <w:szCs w:val="20"/>
        </w:rPr>
        <w:t>can mark</w:t>
      </w:r>
      <w:r w:rsidRPr="0045712A">
        <w:rPr>
          <w:color w:val="70AD47" w:themeColor="accent6"/>
          <w:sz w:val="20"/>
          <w:szCs w:val="20"/>
        </w:rPr>
        <w:t xml:space="preserve"> </w:t>
      </w:r>
      <w:r w:rsidR="0045712A" w:rsidRPr="0045712A">
        <w:rPr>
          <w:color w:val="70AD47" w:themeColor="accent6"/>
          <w:sz w:val="20"/>
          <w:szCs w:val="20"/>
        </w:rPr>
        <w:t>holidays in</w:t>
      </w:r>
      <w:r w:rsidR="00D93373" w:rsidRPr="0045712A">
        <w:rPr>
          <w:color w:val="70AD47" w:themeColor="accent6"/>
          <w:sz w:val="20"/>
          <w:szCs w:val="20"/>
        </w:rPr>
        <w:t xml:space="preserve"> a work week or </w:t>
      </w:r>
      <w:r w:rsidR="00216699" w:rsidRPr="0045712A">
        <w:rPr>
          <w:color w:val="70AD47" w:themeColor="accent6"/>
          <w:sz w:val="20"/>
          <w:szCs w:val="20"/>
        </w:rPr>
        <w:t xml:space="preserve">month so that work shifts can be managed easily by the management </w:t>
      </w:r>
      <w:r w:rsidR="0045712A" w:rsidRPr="0045712A">
        <w:rPr>
          <w:color w:val="70AD47" w:themeColor="accent6"/>
          <w:sz w:val="20"/>
          <w:szCs w:val="20"/>
        </w:rPr>
        <w:t xml:space="preserve">excluding the holidays. In addition to that, the handling of leave requests from the employees can be also included in the future development of the app. </w:t>
      </w:r>
      <w:r w:rsidRPr="0045712A">
        <w:rPr>
          <w:color w:val="70AD47" w:themeColor="accent6"/>
          <w:sz w:val="20"/>
          <w:szCs w:val="20"/>
        </w:rPr>
        <w:t xml:space="preserve"> </w:t>
      </w:r>
    </w:p>
    <w:p w14:paraId="551F5F20" w14:textId="35CA5202" w:rsidR="00AF51EF" w:rsidRPr="0045712A" w:rsidRDefault="00AF51EF" w:rsidP="00294AEE">
      <w:pPr>
        <w:rPr>
          <w:color w:val="70AD47" w:themeColor="accent6"/>
        </w:rPr>
      </w:pPr>
      <w:r w:rsidRPr="00AF51EF">
        <w:rPr>
          <w:color w:val="70AD47" w:themeColor="accent6"/>
        </w:rPr>
        <w:t xml:space="preserve">This application empowers the directors to refresh the general presentation of the representatives in their individual regions. This checking framework is a progressive portable application which involves Android OS for observing time participation of workers. There is no need of manual entering of the everyday action subtleties of every representative onto the information base. It totally nullifies the conventional approach to working out exhibitions. This will impressively decrease the desk work and save </w:t>
      </w:r>
      <w:r w:rsidRPr="00AF51EF">
        <w:rPr>
          <w:color w:val="70AD47" w:themeColor="accent6"/>
        </w:rPr>
        <w:t>one’s</w:t>
      </w:r>
      <w:r w:rsidRPr="00AF51EF">
        <w:rPr>
          <w:color w:val="70AD47" w:themeColor="accent6"/>
        </w:rPr>
        <w:t xml:space="preserve"> valuable time. This application genuinely takes advantage of the new portable advancement advances and accordingly expands the general presentation of the representatives</w:t>
      </w:r>
    </w:p>
    <w:p w14:paraId="556E8E63" w14:textId="77777777" w:rsidR="005C18ED" w:rsidRPr="005C18ED" w:rsidRDefault="005C18ED" w:rsidP="005C18ED"/>
    <w:sectPr w:rsidR="005C18ED" w:rsidRPr="005C18ED" w:rsidSect="00D424CA">
      <w:headerReference w:type="default" r:id="rId6"/>
      <w:headerReference w:type="first" r:id="rId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96F16" w14:textId="77777777" w:rsidR="00F65238" w:rsidRDefault="00F65238" w:rsidP="00B50FF3">
      <w:pPr>
        <w:spacing w:after="0" w:line="240" w:lineRule="auto"/>
      </w:pPr>
      <w:r>
        <w:separator/>
      </w:r>
    </w:p>
  </w:endnote>
  <w:endnote w:type="continuationSeparator" w:id="0">
    <w:p w14:paraId="45BE5201" w14:textId="77777777" w:rsidR="00F65238" w:rsidRDefault="00F65238" w:rsidP="00B5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A569F" w14:textId="77777777" w:rsidR="00F65238" w:rsidRDefault="00F65238" w:rsidP="00B50FF3">
      <w:pPr>
        <w:spacing w:after="0" w:line="240" w:lineRule="auto"/>
      </w:pPr>
      <w:r>
        <w:separator/>
      </w:r>
    </w:p>
  </w:footnote>
  <w:footnote w:type="continuationSeparator" w:id="0">
    <w:p w14:paraId="7B2A3868" w14:textId="77777777" w:rsidR="00F65238" w:rsidRDefault="00F65238" w:rsidP="00B50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0E6B6" w14:textId="77777777" w:rsidR="00B50FF3" w:rsidRDefault="00D424CA" w:rsidP="00B50FF3">
    <w:pPr>
      <w:pStyle w:val="Header"/>
      <w:ind w:firstLine="0"/>
    </w:pPr>
    <w:r>
      <w:rPr>
        <w:noProof/>
      </w:rPr>
      <mc:AlternateContent>
        <mc:Choice Requires="wps">
          <w:drawing>
            <wp:anchor distT="0" distB="0" distL="114300" distR="114300" simplePos="0" relativeHeight="251660288" behindDoc="0" locked="0" layoutInCell="0" allowOverlap="1" wp14:anchorId="1515BD99" wp14:editId="7E174183">
              <wp:simplePos x="0" y="0"/>
              <wp:positionH relativeFrom="margin">
                <wp:align>right</wp:align>
              </wp:positionH>
              <wp:positionV relativeFrom="topMargin">
                <wp:posOffset>388620</wp:posOffset>
              </wp:positionV>
              <wp:extent cx="5943600" cy="243840"/>
              <wp:effectExtent l="0" t="0" r="0" b="3810"/>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EAEC7" w14:textId="77777777" w:rsidR="00D424CA" w:rsidRPr="00B50FF3" w:rsidRDefault="00D424CA" w:rsidP="00D424CA">
                          <w:pPr>
                            <w:pStyle w:val="Header"/>
                            <w:ind w:firstLine="0"/>
                            <w:rPr>
                              <w:lang w:val="en-US"/>
                            </w:rPr>
                          </w:pPr>
                          <w:r w:rsidRPr="00B50FF3">
                            <w:rPr>
                              <w:lang w:val="en-US"/>
                            </w:rPr>
                            <w:t>DATA MANAGEMENT SYSTEMS</w:t>
                          </w:r>
                        </w:p>
                        <w:p w14:paraId="2DE3E608" w14:textId="77777777" w:rsidR="00D424CA" w:rsidRDefault="00D424CA">
                          <w:pPr>
                            <w:spacing w:after="0" w:line="240" w:lineRule="auto"/>
                            <w:jc w:val="right"/>
                            <w:rPr>
                              <w:noProof/>
                            </w:rPr>
                          </w:pPr>
                        </w:p>
                      </w:txbxContent>
                    </wps:txbx>
                    <wps:bodyPr rot="0" vert="horz" wrap="square" lIns="91440" tIns="0" rIns="91440" bIns="0" anchor="ctr" anchorCtr="0" upright="1">
                      <a:noAutofit/>
                    </wps:bodyPr>
                  </wps:wsp>
                </a:graphicData>
              </a:graphic>
              <wp14:sizeRelH relativeFrom="margin">
                <wp14:pctWidth>100000</wp14:pctWidth>
              </wp14:sizeRelH>
              <wp14:sizeRelV relativeFrom="page">
                <wp14:pctHeight>0</wp14:pctHeight>
              </wp14:sizeRelV>
            </wp:anchor>
          </w:drawing>
        </mc:Choice>
        <mc:Fallback>
          <w:pict>
            <v:shapetype w14:anchorId="1515BD99" id="_x0000_t202" coordsize="21600,21600" o:spt="202" path="m,l,21600r21600,l21600,xe">
              <v:stroke joinstyle="miter"/>
              <v:path gradientshapeok="t" o:connecttype="rect"/>
            </v:shapetype>
            <v:shape id="Text Box 220" o:spid="_x0000_s1026" type="#_x0000_t202" style="position:absolute;left:0;text-align:left;margin-left:416.8pt;margin-top:30.6pt;width:468pt;height:19.2pt;z-index:251660288;visibility:visible;mso-wrap-style:square;mso-width-percent:1000;mso-height-percent:0;mso-wrap-distance-left:9pt;mso-wrap-distance-top:0;mso-wrap-distance-right:9pt;mso-wrap-distance-bottom:0;mso-position-horizontal:right;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" o:allowincell="f" filled="f" stroked="f">
              <v:textbox inset=",0,,0">
                <w:txbxContent>
                  <w:p w14:paraId="44DEAEC7" w14:textId="77777777" w:rsidR="00D424CA" w:rsidRPr="00B50FF3" w:rsidRDefault="00D424CA" w:rsidP="00D424CA">
                    <w:pPr>
                      <w:pStyle w:val="Header"/>
                      <w:ind w:firstLine="0"/>
                      <w:rPr>
                        <w:lang w:val="en-US"/>
                      </w:rPr>
                    </w:pPr>
                    <w:r w:rsidRPr="00B50FF3">
                      <w:rPr>
                        <w:lang w:val="en-US"/>
                      </w:rPr>
                      <w:t>DATA MANAGEMENT SYSTEMS</w:t>
                    </w:r>
                  </w:p>
                  <w:p w14:paraId="2DE3E608" w14:textId="77777777" w:rsidR="00D424CA" w:rsidRDefault="00D424CA">
                    <w:pPr>
                      <w:spacing w:after="0" w:line="240" w:lineRule="auto"/>
                      <w:jc w:val="right"/>
                      <w:rPr>
                        <w:noProof/>
                      </w:rPr>
                    </w:pP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5D3941DD" wp14:editId="78A09E1D">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635FB5E2" w14:textId="77777777" w:rsidR="00D424CA" w:rsidRDefault="00D424CA">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5D3941DD" id="Text Box 221" o:spid="_x0000_s1027" type="#_x0000_t202" style="position:absolute;left:0;text-align:left;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635FB5E2" w14:textId="77777777" w:rsidR="00D424CA" w:rsidRDefault="00D424CA">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A11D8" w14:textId="77777777" w:rsidR="00B50FF3" w:rsidRPr="00B50FF3" w:rsidRDefault="00B50FF3" w:rsidP="00B50FF3">
    <w:pPr>
      <w:pStyle w:val="Header"/>
      <w:ind w:firstLine="0"/>
      <w:rPr>
        <w:lang w:val="en-US"/>
      </w:rPr>
    </w:pPr>
    <w:r>
      <w:rPr>
        <w:lang w:val="en-US"/>
      </w:rPr>
      <w:t xml:space="preserve">Running head: </w:t>
    </w:r>
    <w:r w:rsidRPr="00B50FF3">
      <w:rPr>
        <w:lang w:val="en-US"/>
      </w:rPr>
      <w:t>DATA MANAGEMENT SYSTEMS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38"/>
    <w:rsid w:val="00150416"/>
    <w:rsid w:val="001E078A"/>
    <w:rsid w:val="00216699"/>
    <w:rsid w:val="00294AEE"/>
    <w:rsid w:val="00377FEB"/>
    <w:rsid w:val="003B0C95"/>
    <w:rsid w:val="00444FF1"/>
    <w:rsid w:val="0045712A"/>
    <w:rsid w:val="00476990"/>
    <w:rsid w:val="004A2D01"/>
    <w:rsid w:val="00594375"/>
    <w:rsid w:val="005C18ED"/>
    <w:rsid w:val="006913DE"/>
    <w:rsid w:val="00713000"/>
    <w:rsid w:val="00735737"/>
    <w:rsid w:val="00757DDF"/>
    <w:rsid w:val="007B1C00"/>
    <w:rsid w:val="00875817"/>
    <w:rsid w:val="009579B5"/>
    <w:rsid w:val="0096336C"/>
    <w:rsid w:val="009F4048"/>
    <w:rsid w:val="00AF51EF"/>
    <w:rsid w:val="00B50FF3"/>
    <w:rsid w:val="00B55509"/>
    <w:rsid w:val="00B6397B"/>
    <w:rsid w:val="00C93D2C"/>
    <w:rsid w:val="00CC76D6"/>
    <w:rsid w:val="00D20426"/>
    <w:rsid w:val="00D424CA"/>
    <w:rsid w:val="00D93373"/>
    <w:rsid w:val="00DC5855"/>
    <w:rsid w:val="00F65238"/>
    <w:rsid w:val="00F95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0C599"/>
  <w15:chartTrackingRefBased/>
  <w15:docId w15:val="{FFFE3033-BDF9-45F7-A0C6-CC5E24C4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C00"/>
    <w:pPr>
      <w:spacing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B55509"/>
    <w:pPr>
      <w:keepNext/>
      <w:keepLines/>
      <w:spacing w:before="240" w:after="0"/>
      <w:ind w:firstLine="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7B1C00"/>
    <w:pPr>
      <w:keepNext/>
      <w:keepLines/>
      <w:spacing w:before="40" w:after="0"/>
      <w:ind w:firstLine="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uiPriority w:val="9"/>
    <w:semiHidden/>
    <w:unhideWhenUsed/>
    <w:qFormat/>
    <w:rsid w:val="007B1C00"/>
    <w:pPr>
      <w:keepNext/>
      <w:keepLines/>
      <w:spacing w:before="40" w:after="0"/>
      <w:ind w:firstLine="0"/>
      <w:outlineLvl w:val="2"/>
    </w:pPr>
    <w:rPr>
      <w:rFonts w:eastAsiaTheme="majorEastAsia" w:cstheme="majorBidi"/>
      <w:b/>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509"/>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7B1C00"/>
    <w:rPr>
      <w:rFonts w:ascii="Times New Roman" w:eastAsiaTheme="majorEastAsia" w:hAnsi="Times New Roman" w:cstheme="majorBidi"/>
      <w:b/>
      <w:color w:val="2F5496" w:themeColor="accent1" w:themeShade="BF"/>
      <w:sz w:val="26"/>
      <w:szCs w:val="26"/>
    </w:rPr>
  </w:style>
  <w:style w:type="character" w:customStyle="1" w:styleId="Heading3Char">
    <w:name w:val="Heading 3 Char"/>
    <w:basedOn w:val="DefaultParagraphFont"/>
    <w:link w:val="Heading3"/>
    <w:uiPriority w:val="9"/>
    <w:semiHidden/>
    <w:rsid w:val="007B1C00"/>
    <w:rPr>
      <w:rFonts w:ascii="Times New Roman" w:eastAsiaTheme="majorEastAsia" w:hAnsi="Times New Roman" w:cstheme="majorBidi"/>
      <w:b/>
      <w:color w:val="1F3763" w:themeColor="accent1" w:themeShade="7F"/>
      <w:sz w:val="24"/>
      <w:szCs w:val="24"/>
    </w:rPr>
  </w:style>
  <w:style w:type="paragraph" w:styleId="Header">
    <w:name w:val="header"/>
    <w:basedOn w:val="Normal"/>
    <w:link w:val="HeaderChar"/>
    <w:uiPriority w:val="99"/>
    <w:unhideWhenUsed/>
    <w:rsid w:val="00B5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0FF3"/>
    <w:rPr>
      <w:rFonts w:ascii="Times New Roman" w:hAnsi="Times New Roman"/>
      <w:sz w:val="24"/>
    </w:rPr>
  </w:style>
  <w:style w:type="paragraph" w:styleId="Footer">
    <w:name w:val="footer"/>
    <w:basedOn w:val="Normal"/>
    <w:link w:val="FooterChar"/>
    <w:uiPriority w:val="99"/>
    <w:unhideWhenUsed/>
    <w:rsid w:val="00B5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0FF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kpra\OneDrive\Documents\Custom%20Office%20Templates\F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FL_Template.dotx</Template>
  <TotalTime>3439</TotalTime>
  <Pages>5</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prasad</dc:creator>
  <cp:keywords/>
  <dc:description/>
  <cp:lastModifiedBy>chandan prasad</cp:lastModifiedBy>
  <cp:revision>1</cp:revision>
  <dcterms:created xsi:type="dcterms:W3CDTF">2022-03-28T06:09:00Z</dcterms:created>
  <dcterms:modified xsi:type="dcterms:W3CDTF">2022-03-30T16:58:00Z</dcterms:modified>
</cp:coreProperties>
</file>